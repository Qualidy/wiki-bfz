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54D3" w14:textId="77777777" w:rsidR="001A3878" w:rsidRDefault="00F610CA" w:rsidP="00D8419B">
      <w:pPr>
        <w:tabs>
          <w:tab w:val="left" w:pos="5529"/>
          <w:tab w:val="left" w:pos="6521"/>
          <w:tab w:val="left" w:pos="7513"/>
          <w:tab w:val="right" w:pos="9923"/>
        </w:tabs>
        <w:spacing w:after="0" w:line="240" w:lineRule="auto"/>
        <w:rPr>
          <w:rFonts w:ascii="Arial" w:hAnsi="Arial" w:cs="Arial"/>
          <w:b/>
          <w:color w:val="339966"/>
          <w:sz w:val="24"/>
          <w:szCs w:val="24"/>
        </w:rPr>
      </w:pPr>
      <w:r w:rsidRPr="001A3878">
        <w:rPr>
          <w:rFonts w:ascii="Arial" w:hAnsi="Arial" w:cs="Arial"/>
          <w:b/>
          <w:color w:val="339966"/>
          <w:sz w:val="24"/>
          <w:szCs w:val="24"/>
        </w:rPr>
        <w:t>Referent</w:t>
      </w:r>
      <w:r w:rsidR="000E4189" w:rsidRPr="001A3878">
        <w:rPr>
          <w:rFonts w:ascii="Arial" w:hAnsi="Arial" w:cs="Arial"/>
          <w:b/>
          <w:color w:val="339966"/>
          <w:sz w:val="24"/>
          <w:szCs w:val="24"/>
        </w:rPr>
        <w:t>/</w:t>
      </w:r>
      <w:proofErr w:type="spellStart"/>
      <w:r w:rsidR="000E4189" w:rsidRPr="001A3878">
        <w:rPr>
          <w:rFonts w:ascii="Arial" w:hAnsi="Arial" w:cs="Arial"/>
          <w:b/>
          <w:color w:val="339966"/>
          <w:sz w:val="24"/>
          <w:szCs w:val="24"/>
        </w:rPr>
        <w:t>inn</w:t>
      </w:r>
      <w:proofErr w:type="spellEnd"/>
      <w:r w:rsidR="000E4189" w:rsidRPr="001A3878">
        <w:rPr>
          <w:rFonts w:ascii="Arial" w:hAnsi="Arial" w:cs="Arial"/>
          <w:b/>
          <w:color w:val="339966"/>
          <w:sz w:val="24"/>
          <w:szCs w:val="24"/>
        </w:rPr>
        <w:t>/</w:t>
      </w:r>
      <w:r w:rsidRPr="001A3878">
        <w:rPr>
          <w:rFonts w:ascii="Arial" w:hAnsi="Arial" w:cs="Arial"/>
          <w:b/>
          <w:color w:val="339966"/>
          <w:sz w:val="24"/>
          <w:szCs w:val="24"/>
        </w:rPr>
        <w:t>en-Fragebogen</w:t>
      </w:r>
      <w:r w:rsidRPr="00CC0BC1">
        <w:rPr>
          <w:rFonts w:ascii="Arial" w:hAnsi="Arial" w:cs="Arial"/>
          <w:b/>
          <w:sz w:val="24"/>
          <w:szCs w:val="24"/>
        </w:rPr>
        <w:tab/>
      </w:r>
      <w:r w:rsidRPr="00CC0BC1">
        <w:rPr>
          <w:rFonts w:ascii="Arial" w:hAnsi="Arial" w:cs="Arial"/>
          <w:b/>
          <w:sz w:val="24"/>
          <w:szCs w:val="24"/>
        </w:rPr>
        <w:tab/>
      </w:r>
      <w:r w:rsidRPr="00CC0BC1">
        <w:rPr>
          <w:rFonts w:ascii="Arial" w:hAnsi="Arial" w:cs="Arial"/>
          <w:b/>
          <w:sz w:val="24"/>
          <w:szCs w:val="24"/>
        </w:rPr>
        <w:tab/>
      </w:r>
      <w:r w:rsidRPr="00CC0BC1">
        <w:rPr>
          <w:rFonts w:ascii="Arial" w:hAnsi="Arial" w:cs="Arial"/>
          <w:b/>
          <w:sz w:val="24"/>
          <w:szCs w:val="24"/>
        </w:rPr>
        <w:tab/>
      </w:r>
      <w:r w:rsidR="00DD3616" w:rsidRPr="00CC0BC1">
        <w:rPr>
          <w:rFonts w:ascii="bfzLogo" w:hAnsi="bfzLogo" w:cs="Times New Roman"/>
          <w:b/>
          <w:noProof/>
          <w:sz w:val="24"/>
          <w:szCs w:val="24"/>
        </w:rPr>
        <w:drawing>
          <wp:inline distT="0" distB="0" distL="0" distR="0" wp14:anchorId="46E9B30A" wp14:editId="0E867468">
            <wp:extent cx="390525" cy="292894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z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" cy="2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1AAF" w14:textId="77777777" w:rsidR="001A3878" w:rsidRPr="001A3878" w:rsidRDefault="001A3878" w:rsidP="00D8419B">
      <w:pPr>
        <w:tabs>
          <w:tab w:val="right" w:pos="9923"/>
        </w:tabs>
        <w:spacing w:after="0" w:line="240" w:lineRule="auto"/>
        <w:rPr>
          <w:rFonts w:ascii="Arial" w:hAnsi="Arial" w:cs="Arial"/>
          <w:color w:val="339966"/>
        </w:rPr>
      </w:pPr>
      <w:r w:rsidRPr="001A3878">
        <w:rPr>
          <w:rFonts w:ascii="Arial" w:hAnsi="Arial" w:cs="Arial"/>
          <w:color w:val="339966"/>
        </w:rPr>
        <w:tab/>
      </w: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1668"/>
        <w:gridCol w:w="1701"/>
        <w:gridCol w:w="2012"/>
        <w:gridCol w:w="1869"/>
        <w:gridCol w:w="2923"/>
      </w:tblGrid>
      <w:tr w:rsidR="004323C2" w:rsidRPr="00552E1D" w14:paraId="0653149D" w14:textId="77777777" w:rsidTr="00F610CA">
        <w:trPr>
          <w:trHeight w:val="485"/>
        </w:trPr>
        <w:tc>
          <w:tcPr>
            <w:tcW w:w="1668" w:type="dxa"/>
          </w:tcPr>
          <w:p w14:paraId="298DAB7A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1701" w:type="dxa"/>
          </w:tcPr>
          <w:p w14:paraId="3AF8437C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Vorname</w:t>
            </w:r>
          </w:p>
        </w:tc>
        <w:tc>
          <w:tcPr>
            <w:tcW w:w="2012" w:type="dxa"/>
          </w:tcPr>
          <w:p w14:paraId="6141AF8E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</w:t>
            </w:r>
          </w:p>
        </w:tc>
        <w:tc>
          <w:tcPr>
            <w:tcW w:w="1869" w:type="dxa"/>
          </w:tcPr>
          <w:p w14:paraId="2FF8CDAD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Handy</w:t>
            </w:r>
          </w:p>
        </w:tc>
        <w:tc>
          <w:tcPr>
            <w:tcW w:w="2923" w:type="dxa"/>
          </w:tcPr>
          <w:p w14:paraId="76F73FAF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</w:tr>
      <w:tr w:rsidR="00F610CA" w:rsidRPr="00552E1D" w14:paraId="01AC3CA9" w14:textId="77777777" w:rsidTr="00F610CA">
        <w:trPr>
          <w:trHeight w:val="485"/>
        </w:trPr>
        <w:tc>
          <w:tcPr>
            <w:tcW w:w="1668" w:type="dxa"/>
          </w:tcPr>
          <w:p w14:paraId="3C4A7E36" w14:textId="77777777" w:rsidR="00F610CA" w:rsidRPr="00552E1D" w:rsidRDefault="00F610CA" w:rsidP="00F41B9C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bookmarkStart w:id="1" w:name="Text2"/>
        <w:tc>
          <w:tcPr>
            <w:tcW w:w="1701" w:type="dxa"/>
          </w:tcPr>
          <w:p w14:paraId="10D8B9C8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8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  <w:bookmarkStart w:id="2" w:name="Text3"/>
        <w:tc>
          <w:tcPr>
            <w:tcW w:w="2012" w:type="dxa"/>
          </w:tcPr>
          <w:p w14:paraId="655BF12A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8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  <w:bookmarkStart w:id="3" w:name="Text4"/>
        <w:tc>
          <w:tcPr>
            <w:tcW w:w="1869" w:type="dxa"/>
          </w:tcPr>
          <w:p w14:paraId="133FCB5A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8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  <w:bookmarkStart w:id="4" w:name="Text5"/>
        <w:tc>
          <w:tcPr>
            <w:tcW w:w="2923" w:type="dxa"/>
          </w:tcPr>
          <w:p w14:paraId="1168EF2D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</w:tr>
    </w:tbl>
    <w:p w14:paraId="479FD26C" w14:textId="77777777" w:rsidR="00FF6615" w:rsidRPr="00552E1D" w:rsidRDefault="00FF6615" w:rsidP="00F610CA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4644"/>
        <w:gridCol w:w="1276"/>
        <w:gridCol w:w="2410"/>
        <w:gridCol w:w="1843"/>
      </w:tblGrid>
      <w:tr w:rsidR="004323C2" w:rsidRPr="00552E1D" w14:paraId="3FDE8E44" w14:textId="77777777" w:rsidTr="00F610CA">
        <w:trPr>
          <w:trHeight w:val="443"/>
        </w:trPr>
        <w:tc>
          <w:tcPr>
            <w:tcW w:w="4644" w:type="dxa"/>
          </w:tcPr>
          <w:p w14:paraId="59584776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Anschrift: Straße, Hausnummer</w:t>
            </w:r>
          </w:p>
        </w:tc>
        <w:tc>
          <w:tcPr>
            <w:tcW w:w="1276" w:type="dxa"/>
          </w:tcPr>
          <w:p w14:paraId="2ABA5CA0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PLZ</w:t>
            </w:r>
          </w:p>
        </w:tc>
        <w:tc>
          <w:tcPr>
            <w:tcW w:w="2410" w:type="dxa"/>
          </w:tcPr>
          <w:p w14:paraId="4A802909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</w:t>
            </w:r>
          </w:p>
        </w:tc>
        <w:tc>
          <w:tcPr>
            <w:tcW w:w="1843" w:type="dxa"/>
          </w:tcPr>
          <w:p w14:paraId="31B31FFA" w14:textId="77777777" w:rsidR="004323C2" w:rsidRPr="00552E1D" w:rsidRDefault="004323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Geburtsdatum</w:t>
            </w:r>
          </w:p>
        </w:tc>
      </w:tr>
      <w:bookmarkStart w:id="5" w:name="Text6"/>
      <w:tr w:rsidR="00F610CA" w:rsidRPr="00552E1D" w14:paraId="5BF5F332" w14:textId="77777777" w:rsidTr="00F610CA">
        <w:trPr>
          <w:trHeight w:val="443"/>
        </w:trPr>
        <w:tc>
          <w:tcPr>
            <w:tcW w:w="4644" w:type="dxa"/>
          </w:tcPr>
          <w:p w14:paraId="58049560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  <w:bookmarkStart w:id="6" w:name="Text7"/>
        <w:tc>
          <w:tcPr>
            <w:tcW w:w="1276" w:type="dxa"/>
          </w:tcPr>
          <w:p w14:paraId="42E37970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  <w:bookmarkStart w:id="7" w:name="Text8"/>
        <w:tc>
          <w:tcPr>
            <w:tcW w:w="2410" w:type="dxa"/>
          </w:tcPr>
          <w:p w14:paraId="2BB6974E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"/>
          </w:p>
        </w:tc>
        <w:bookmarkStart w:id="8" w:name="Text9"/>
        <w:tc>
          <w:tcPr>
            <w:tcW w:w="1843" w:type="dxa"/>
          </w:tcPr>
          <w:p w14:paraId="16D7481B" w14:textId="77777777" w:rsidR="00F610CA" w:rsidRPr="00552E1D" w:rsidRDefault="00F610CA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maxLength w:val="10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"/>
          </w:p>
        </w:tc>
      </w:tr>
    </w:tbl>
    <w:p w14:paraId="057FB8A2" w14:textId="77777777" w:rsidR="00552E1D" w:rsidRDefault="00552E1D" w:rsidP="002B14B4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4323C2" w:rsidRPr="00552E1D" w14:paraId="3BB8142B" w14:textId="77777777" w:rsidTr="004B38AC">
        <w:trPr>
          <w:trHeight w:val="896"/>
        </w:trPr>
        <w:tc>
          <w:tcPr>
            <w:tcW w:w="10173" w:type="dxa"/>
          </w:tcPr>
          <w:p w14:paraId="0FDACECF" w14:textId="77777777" w:rsidR="004323C2" w:rsidRPr="00552E1D" w:rsidRDefault="004B38AC" w:rsidP="004B38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Abgeschlossene berufliche / </w:t>
            </w:r>
            <w:r w:rsidR="004323C2">
              <w:rPr>
                <w:rFonts w:ascii="Arial" w:hAnsi="Arial" w:cs="Arial"/>
                <w:sz w:val="20"/>
                <w:szCs w:val="20"/>
              </w:rPr>
              <w:t>akademische Ausbildung</w:t>
            </w:r>
          </w:p>
          <w:p w14:paraId="583C9844" w14:textId="77777777" w:rsidR="004323C2" w:rsidRPr="00552E1D" w:rsidRDefault="004323C2" w:rsidP="00F41B9C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="00F41B9C">
              <w:rPr>
                <w:rFonts w:ascii="Arial" w:hAnsi="Arial" w:cs="Arial"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7AA43F8" w14:textId="77777777" w:rsidR="004323C2" w:rsidRPr="00552E1D" w:rsidRDefault="004323C2" w:rsidP="004323C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9FE3DB6" w14:textId="77777777" w:rsidR="004323C2" w:rsidRPr="00552E1D" w:rsidRDefault="004323C2" w:rsidP="004323C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99246EF" w14:textId="77777777" w:rsidR="004323C2" w:rsidRPr="00552E1D" w:rsidRDefault="004323C2" w:rsidP="00DE277D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1FEA8B31" w14:textId="77777777" w:rsidR="001266A1" w:rsidRDefault="001266A1" w:rsidP="002B14B4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4B38AC" w:rsidRPr="00552E1D" w14:paraId="06FA21F8" w14:textId="77777777" w:rsidTr="004B38AC">
        <w:trPr>
          <w:trHeight w:val="896"/>
        </w:trPr>
        <w:tc>
          <w:tcPr>
            <w:tcW w:w="10173" w:type="dxa"/>
          </w:tcPr>
          <w:p w14:paraId="03EA9AEA" w14:textId="77777777" w:rsidR="004B38AC" w:rsidRDefault="004B38AC" w:rsidP="004B38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Weitere Qualifikationen </w:t>
            </w:r>
          </w:p>
          <w:p w14:paraId="5A45BAC1" w14:textId="77777777" w:rsidR="004B38AC" w:rsidRPr="00530C58" w:rsidRDefault="004B38AC" w:rsidP="00A90B38">
            <w:pPr>
              <w:rPr>
                <w:rFonts w:ascii="Arial" w:hAnsi="Arial" w:cs="Arial"/>
                <w:sz w:val="20"/>
                <w:szCs w:val="20"/>
              </w:rPr>
            </w:pPr>
            <w:r w:rsidRPr="004B38AC">
              <w:rPr>
                <w:rFonts w:ascii="Arial" w:hAnsi="Arial" w:cs="Arial"/>
                <w:sz w:val="20"/>
                <w:szCs w:val="20"/>
              </w:rPr>
              <w:t>z.B. Tech</w:t>
            </w:r>
            <w:r w:rsidR="00A90B38">
              <w:rPr>
                <w:rFonts w:ascii="Arial" w:hAnsi="Arial" w:cs="Arial"/>
                <w:sz w:val="20"/>
                <w:szCs w:val="20"/>
              </w:rPr>
              <w:t>niker, Meister, Fachwirt, …</w:t>
            </w:r>
          </w:p>
          <w:p w14:paraId="401A5D59" w14:textId="77777777" w:rsidR="004B38AC" w:rsidRPr="00552E1D" w:rsidRDefault="004B38AC" w:rsidP="004B38AC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E7BF400" w14:textId="77777777" w:rsidR="004B38AC" w:rsidRPr="00552E1D" w:rsidRDefault="004B38AC" w:rsidP="004B38AC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44C8795" w14:textId="77777777" w:rsidR="004B38AC" w:rsidRPr="00552E1D" w:rsidRDefault="004B38AC" w:rsidP="00DE277D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44F5DB78" w14:textId="77777777" w:rsidR="00DD3616" w:rsidRDefault="00DD3616" w:rsidP="002B14B4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bdr w:val="single" w:sz="4" w:space="0" w:color="BFBFBF" w:themeColor="background1" w:themeShade="BF"/>
        </w:rPr>
      </w:pPr>
    </w:p>
    <w:p w14:paraId="26F16329" w14:textId="77777777" w:rsidR="00530C58" w:rsidRDefault="001E2235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73645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277D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DE277D" w:rsidRPr="004D01C5">
        <w:rPr>
          <w:rFonts w:ascii="Arial" w:hAnsi="Arial" w:cs="Arial"/>
          <w:sz w:val="20"/>
          <w:szCs w:val="20"/>
        </w:rPr>
        <w:t xml:space="preserve"> </w:t>
      </w:r>
      <w:r w:rsidR="00530C58">
        <w:rPr>
          <w:rFonts w:ascii="Arial" w:hAnsi="Arial" w:cs="Arial"/>
          <w:sz w:val="20"/>
          <w:szCs w:val="20"/>
        </w:rPr>
        <w:t>Ausbildereignung (</w:t>
      </w:r>
      <w:proofErr w:type="spellStart"/>
      <w:r w:rsidR="00530C58" w:rsidRPr="00552E1D">
        <w:rPr>
          <w:rFonts w:ascii="Arial" w:hAnsi="Arial" w:cs="Arial"/>
          <w:sz w:val="20"/>
          <w:szCs w:val="20"/>
        </w:rPr>
        <w:t>AdA</w:t>
      </w:r>
      <w:proofErr w:type="spellEnd"/>
      <w:r w:rsidR="00530C58" w:rsidRPr="00552E1D">
        <w:rPr>
          <w:rFonts w:ascii="Arial" w:hAnsi="Arial" w:cs="Arial"/>
          <w:sz w:val="20"/>
          <w:szCs w:val="20"/>
        </w:rPr>
        <w:t>-Schein</w:t>
      </w:r>
      <w:r w:rsidR="00530C58">
        <w:rPr>
          <w:rFonts w:ascii="Arial" w:hAnsi="Arial" w:cs="Arial"/>
          <w:sz w:val="20"/>
          <w:szCs w:val="20"/>
        </w:rPr>
        <w:t>)</w:t>
      </w:r>
    </w:p>
    <w:p w14:paraId="1575EA33" w14:textId="77777777" w:rsidR="00DE277D" w:rsidRPr="00552E1D" w:rsidRDefault="001E2235" w:rsidP="0060654C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453170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277D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DE277D">
        <w:rPr>
          <w:rFonts w:ascii="Arial" w:hAnsi="Arial" w:cs="Arial"/>
          <w:sz w:val="20"/>
          <w:szCs w:val="20"/>
        </w:rPr>
        <w:t xml:space="preserve"> </w:t>
      </w:r>
      <w:r w:rsidR="0060654C">
        <w:rPr>
          <w:rFonts w:ascii="Arial" w:hAnsi="Arial" w:cs="Arial"/>
          <w:sz w:val="20"/>
          <w:szCs w:val="20"/>
        </w:rPr>
        <w:t>Tätigkeit im</w:t>
      </w:r>
      <w:r w:rsidR="00DE277D">
        <w:rPr>
          <w:rFonts w:ascii="Arial" w:hAnsi="Arial" w:cs="Arial"/>
          <w:sz w:val="20"/>
          <w:szCs w:val="20"/>
        </w:rPr>
        <w:t xml:space="preserve"> IHK-Prüfungsausschuss in der Ausbildung </w:t>
      </w:r>
      <w:r w:rsidR="00DE277D" w:rsidRPr="00552E1D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45"/>
            </w:textInput>
          </w:ffData>
        </w:fldChar>
      </w:r>
      <w:r w:rsidR="00DE277D" w:rsidRPr="00552E1D">
        <w:rPr>
          <w:rFonts w:ascii="Arial" w:hAnsi="Arial" w:cs="Arial"/>
          <w:sz w:val="20"/>
          <w:szCs w:val="20"/>
        </w:rPr>
        <w:instrText xml:space="preserve"> FORMTEXT </w:instrText>
      </w:r>
      <w:r w:rsidR="00DE277D" w:rsidRPr="00552E1D">
        <w:rPr>
          <w:rFonts w:ascii="Arial" w:hAnsi="Arial" w:cs="Arial"/>
          <w:sz w:val="20"/>
          <w:szCs w:val="20"/>
        </w:rPr>
      </w:r>
      <w:r w:rsidR="00DE277D" w:rsidRPr="00552E1D">
        <w:rPr>
          <w:rFonts w:ascii="Arial" w:hAnsi="Arial" w:cs="Arial"/>
          <w:sz w:val="20"/>
          <w:szCs w:val="20"/>
        </w:rPr>
        <w:fldChar w:fldCharType="separate"/>
      </w:r>
      <w:r w:rsidR="00DE277D" w:rsidRPr="00552E1D">
        <w:rPr>
          <w:rFonts w:ascii="Arial" w:hAnsi="Arial" w:cs="Arial"/>
          <w:noProof/>
          <w:sz w:val="20"/>
          <w:szCs w:val="20"/>
        </w:rPr>
        <w:t> </w:t>
      </w:r>
      <w:r w:rsidR="00DE277D" w:rsidRPr="00552E1D">
        <w:rPr>
          <w:rFonts w:ascii="Arial" w:hAnsi="Arial" w:cs="Arial"/>
          <w:noProof/>
          <w:sz w:val="20"/>
          <w:szCs w:val="20"/>
        </w:rPr>
        <w:t> </w:t>
      </w:r>
      <w:r w:rsidR="00DE277D" w:rsidRPr="00552E1D">
        <w:rPr>
          <w:rFonts w:ascii="Arial" w:hAnsi="Arial" w:cs="Arial"/>
          <w:noProof/>
          <w:sz w:val="20"/>
          <w:szCs w:val="20"/>
        </w:rPr>
        <w:t> </w:t>
      </w:r>
      <w:r w:rsidR="00DE277D" w:rsidRPr="00552E1D">
        <w:rPr>
          <w:rFonts w:ascii="Arial" w:hAnsi="Arial" w:cs="Arial"/>
          <w:noProof/>
          <w:sz w:val="20"/>
          <w:szCs w:val="20"/>
        </w:rPr>
        <w:t> </w:t>
      </w:r>
      <w:r w:rsidR="00DE277D" w:rsidRPr="00552E1D">
        <w:rPr>
          <w:rFonts w:ascii="Arial" w:hAnsi="Arial" w:cs="Arial"/>
          <w:noProof/>
          <w:sz w:val="20"/>
          <w:szCs w:val="20"/>
        </w:rPr>
        <w:t> </w:t>
      </w:r>
      <w:r w:rsidR="00DE277D" w:rsidRPr="00552E1D">
        <w:rPr>
          <w:rFonts w:ascii="Arial" w:hAnsi="Arial" w:cs="Arial"/>
          <w:sz w:val="20"/>
          <w:szCs w:val="20"/>
        </w:rPr>
        <w:fldChar w:fldCharType="end"/>
      </w:r>
    </w:p>
    <w:p w14:paraId="67A652E2" w14:textId="77777777" w:rsidR="00530C58" w:rsidRPr="0060654C" w:rsidRDefault="001E2235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sdt>
        <w:sdtPr>
          <w:rPr>
            <w:rFonts w:ascii="Arial" w:hAnsi="Arial" w:cs="Arial"/>
            <w:sz w:val="20"/>
            <w:szCs w:val="20"/>
            <w:lang w:val="en-US"/>
          </w:rPr>
          <w:id w:val="-212622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0C58" w:rsidRPr="0060654C">
            <w:rPr>
              <w:rFonts w:ascii="MS Gothic" w:eastAsia="MS Gothic" w:hAnsi="MS Gothic" w:cs="Arial" w:hint="eastAsia"/>
              <w:sz w:val="20"/>
              <w:szCs w:val="20"/>
              <w:lang w:val="en-US"/>
            </w:rPr>
            <w:t>☐</w:t>
          </w:r>
        </w:sdtContent>
      </w:sdt>
      <w:r w:rsidR="00530C58" w:rsidRPr="0060654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530C58" w:rsidRPr="0060654C">
        <w:rPr>
          <w:rFonts w:ascii="Arial" w:hAnsi="Arial" w:cs="Arial"/>
          <w:sz w:val="20"/>
          <w:szCs w:val="20"/>
          <w:lang w:val="en-US"/>
        </w:rPr>
        <w:t>Trainerqualifikation</w:t>
      </w:r>
      <w:proofErr w:type="spellEnd"/>
      <w:r w:rsidR="00530C58" w:rsidRPr="0060654C">
        <w:rPr>
          <w:rFonts w:ascii="Arial" w:hAnsi="Arial" w:cs="Arial"/>
          <w:sz w:val="20"/>
          <w:szCs w:val="20"/>
          <w:lang w:val="en-US"/>
        </w:rPr>
        <w:t xml:space="preserve"> in</w:t>
      </w:r>
    </w:p>
    <w:p w14:paraId="72C69651" w14:textId="77777777" w:rsidR="00530C58" w:rsidRPr="0060654C" w:rsidRDefault="00530C58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0654C">
        <w:rPr>
          <w:rFonts w:ascii="Arial" w:hAnsi="Arial" w:cs="Arial"/>
          <w:sz w:val="20"/>
          <w:szCs w:val="20"/>
          <w:lang w:val="en-US"/>
        </w:rPr>
        <w:tab/>
      </w:r>
      <w:sdt>
        <w:sdtPr>
          <w:rPr>
            <w:rFonts w:ascii="Arial" w:hAnsi="Arial" w:cs="Arial"/>
            <w:sz w:val="20"/>
            <w:szCs w:val="20"/>
            <w:lang w:val="en-US"/>
          </w:rPr>
          <w:id w:val="1431474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0654C">
            <w:rPr>
              <w:rFonts w:ascii="MS Gothic" w:eastAsia="MS Gothic" w:hAnsi="MS Gothic" w:cs="Arial" w:hint="eastAsia"/>
              <w:sz w:val="20"/>
              <w:szCs w:val="20"/>
              <w:lang w:val="en-US"/>
            </w:rPr>
            <w:t>☐</w:t>
          </w:r>
        </w:sdtContent>
      </w:sdt>
      <w:r w:rsidRPr="0060654C">
        <w:rPr>
          <w:rFonts w:ascii="Arial" w:hAnsi="Arial" w:cs="Arial"/>
          <w:sz w:val="20"/>
          <w:szCs w:val="20"/>
          <w:lang w:val="en-US"/>
        </w:rPr>
        <w:t xml:space="preserve"> MS Office</w:t>
      </w:r>
    </w:p>
    <w:p w14:paraId="4781A90C" w14:textId="781F94C3" w:rsidR="00530C58" w:rsidRPr="0060654C" w:rsidRDefault="00530C58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0654C">
        <w:rPr>
          <w:rFonts w:ascii="Arial" w:hAnsi="Arial" w:cs="Arial"/>
          <w:sz w:val="20"/>
          <w:szCs w:val="20"/>
          <w:lang w:val="en-US"/>
        </w:rPr>
        <w:tab/>
      </w:r>
      <w:sdt>
        <w:sdtPr>
          <w:rPr>
            <w:rFonts w:ascii="Arial" w:hAnsi="Arial" w:cs="Arial"/>
            <w:sz w:val="20"/>
            <w:szCs w:val="20"/>
            <w:lang w:val="en-US"/>
          </w:rPr>
          <w:id w:val="7766799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0654C">
            <w:rPr>
              <w:rFonts w:ascii="MS Gothic" w:eastAsia="MS Gothic" w:hAnsi="MS Gothic" w:cs="Arial" w:hint="eastAsia"/>
              <w:sz w:val="20"/>
              <w:szCs w:val="20"/>
              <w:lang w:val="en-US"/>
            </w:rPr>
            <w:t>☐</w:t>
          </w:r>
        </w:sdtContent>
      </w:sdt>
      <w:r w:rsidRPr="0060654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608A7">
        <w:rPr>
          <w:rFonts w:ascii="Arial" w:hAnsi="Arial" w:cs="Arial"/>
          <w:sz w:val="20"/>
          <w:szCs w:val="20"/>
          <w:lang w:val="en-US"/>
        </w:rPr>
        <w:t>Englisch</w:t>
      </w:r>
      <w:proofErr w:type="spellEnd"/>
    </w:p>
    <w:p w14:paraId="543F0281" w14:textId="77777777" w:rsidR="00530C58" w:rsidRPr="0060654C" w:rsidRDefault="00530C58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0654C">
        <w:rPr>
          <w:rFonts w:ascii="Arial" w:hAnsi="Arial" w:cs="Arial"/>
          <w:sz w:val="20"/>
          <w:szCs w:val="20"/>
          <w:lang w:val="en-US"/>
        </w:rPr>
        <w:tab/>
      </w:r>
      <w:sdt>
        <w:sdtPr>
          <w:rPr>
            <w:rFonts w:ascii="Arial" w:hAnsi="Arial" w:cs="Arial"/>
            <w:sz w:val="20"/>
            <w:szCs w:val="20"/>
            <w:lang w:val="en-US"/>
          </w:rPr>
          <w:id w:val="-1199306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0654C">
            <w:rPr>
              <w:rFonts w:ascii="MS Gothic" w:eastAsia="MS Gothic" w:hAnsi="MS Gothic" w:cs="Arial" w:hint="eastAsia"/>
              <w:sz w:val="20"/>
              <w:szCs w:val="20"/>
              <w:lang w:val="en-US"/>
            </w:rPr>
            <w:t>☐</w:t>
          </w:r>
        </w:sdtContent>
      </w:sdt>
      <w:r w:rsidRPr="0060654C">
        <w:rPr>
          <w:rFonts w:ascii="Arial" w:hAnsi="Arial" w:cs="Arial"/>
          <w:sz w:val="20"/>
          <w:szCs w:val="20"/>
          <w:lang w:val="en-US"/>
        </w:rPr>
        <w:t xml:space="preserve"> DATEV</w:t>
      </w:r>
    </w:p>
    <w:p w14:paraId="10500434" w14:textId="77777777" w:rsidR="00530C58" w:rsidRPr="00F608A7" w:rsidRDefault="00530C58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60654C">
        <w:rPr>
          <w:rFonts w:ascii="Arial" w:hAnsi="Arial" w:cs="Arial"/>
          <w:sz w:val="20"/>
          <w:szCs w:val="20"/>
          <w:lang w:val="en-US"/>
        </w:rPr>
        <w:tab/>
      </w:r>
      <w:sdt>
        <w:sdtPr>
          <w:rPr>
            <w:rFonts w:ascii="Arial" w:hAnsi="Arial" w:cs="Arial"/>
            <w:sz w:val="20"/>
            <w:szCs w:val="20"/>
            <w:lang w:val="en-US"/>
          </w:rPr>
          <w:id w:val="1511568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608A7">
            <w:rPr>
              <w:rFonts w:ascii="MS Gothic" w:eastAsia="MS Gothic" w:hAnsi="MS Gothic" w:cs="Arial" w:hint="eastAsia"/>
              <w:sz w:val="20"/>
              <w:szCs w:val="20"/>
              <w:lang w:val="en-US"/>
            </w:rPr>
            <w:t>☐</w:t>
          </w:r>
        </w:sdtContent>
      </w:sdt>
      <w:r w:rsidRPr="00F608A7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F608A7">
        <w:rPr>
          <w:rFonts w:ascii="Arial" w:hAnsi="Arial" w:cs="Arial"/>
          <w:sz w:val="20"/>
          <w:szCs w:val="20"/>
          <w:lang w:val="en-US"/>
        </w:rPr>
        <w:t>Lexware</w:t>
      </w:r>
      <w:proofErr w:type="spellEnd"/>
    </w:p>
    <w:p w14:paraId="68BE0399" w14:textId="77777777" w:rsidR="00530C58" w:rsidRPr="00530C58" w:rsidRDefault="00530C58" w:rsidP="00530C58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608A7">
        <w:rPr>
          <w:rFonts w:ascii="Arial" w:hAnsi="Arial" w:cs="Arial"/>
          <w:sz w:val="20"/>
          <w:szCs w:val="20"/>
          <w:lang w:val="en-US"/>
        </w:rPr>
        <w:tab/>
      </w:r>
      <w:sdt>
        <w:sdtPr>
          <w:rPr>
            <w:rFonts w:ascii="Arial" w:hAnsi="Arial" w:cs="Arial"/>
            <w:sz w:val="20"/>
            <w:szCs w:val="20"/>
          </w:rPr>
          <w:id w:val="5421777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D01C5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Pr="004D01C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CNC</w:t>
      </w:r>
    </w:p>
    <w:p w14:paraId="5C9CF413" w14:textId="77777777" w:rsidR="00530C58" w:rsidRPr="001266A1" w:rsidRDefault="00530C58" w:rsidP="002B14B4">
      <w:pPr>
        <w:tabs>
          <w:tab w:val="left" w:pos="2268"/>
          <w:tab w:val="left" w:pos="2552"/>
          <w:tab w:val="left" w:pos="4962"/>
          <w:tab w:val="left" w:pos="5245"/>
          <w:tab w:val="left" w:pos="7513"/>
          <w:tab w:val="left" w:pos="7797"/>
          <w:tab w:val="left" w:pos="9923"/>
        </w:tabs>
        <w:spacing w:after="0" w:line="240" w:lineRule="auto"/>
        <w:rPr>
          <w:rFonts w:ascii="Arial" w:hAnsi="Arial" w:cs="Arial"/>
          <w:sz w:val="20"/>
          <w:szCs w:val="20"/>
          <w:bdr w:val="single" w:sz="4" w:space="0" w:color="BFBFBF" w:themeColor="background1" w:themeShade="BF"/>
        </w:rPr>
      </w:pPr>
    </w:p>
    <w:tbl>
      <w:tblPr>
        <w:tblStyle w:val="Tabellenraster"/>
        <w:tblW w:w="10173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3C5F76" w:rsidRPr="00552E1D" w14:paraId="5F0F9BCF" w14:textId="77777777" w:rsidTr="003C5F76">
        <w:trPr>
          <w:trHeight w:val="1313"/>
        </w:trPr>
        <w:tc>
          <w:tcPr>
            <w:tcW w:w="10173" w:type="dxa"/>
          </w:tcPr>
          <w:p w14:paraId="0C4C6189" w14:textId="77777777" w:rsidR="003C5F76" w:rsidRPr="00552E1D" w:rsidRDefault="003C5F76" w:rsidP="00C9572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t>Berufserfahrung (Jahr/Tätigkeit/Firma)</w:t>
            </w:r>
          </w:p>
          <w:p w14:paraId="69467612" w14:textId="77777777" w:rsidR="003C5F76" w:rsidRPr="00552E1D" w:rsidRDefault="003C5F76" w:rsidP="008A065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4F2C7E4F" w14:textId="77777777" w:rsidR="003C5F76" w:rsidRPr="00552E1D" w:rsidRDefault="003C5F76" w:rsidP="008A065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8F67A82" w14:textId="77777777" w:rsidR="003C5F76" w:rsidRPr="00552E1D" w:rsidRDefault="003C5F76" w:rsidP="008A065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2C6B6F4" w14:textId="77777777" w:rsidR="003C5F76" w:rsidRDefault="003C5F76" w:rsidP="00FA7D3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C656D82" w14:textId="77777777" w:rsidR="00552E1D" w:rsidRDefault="00552E1D" w:rsidP="00FA7D32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A26D6EA" w14:textId="77777777" w:rsidR="00DD3616" w:rsidRPr="00552E1D" w:rsidRDefault="00552E1D" w:rsidP="00DE277D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74D93501" w14:textId="77777777" w:rsidR="001266A1" w:rsidRPr="001266A1" w:rsidRDefault="001266A1" w:rsidP="00F610CA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10178" w:type="dxa"/>
        <w:tblInd w:w="-5" w:type="dxa"/>
        <w:tblLook w:val="04A0" w:firstRow="1" w:lastRow="0" w:firstColumn="1" w:lastColumn="0" w:noHBand="0" w:noVBand="1"/>
      </w:tblPr>
      <w:tblGrid>
        <w:gridCol w:w="4960"/>
        <w:gridCol w:w="4961"/>
        <w:gridCol w:w="257"/>
      </w:tblGrid>
      <w:tr w:rsidR="001266A1" w:rsidRPr="00552E1D" w14:paraId="210E1EFC" w14:textId="77777777" w:rsidTr="001E2235">
        <w:trPr>
          <w:trHeight w:val="896"/>
        </w:trPr>
        <w:tc>
          <w:tcPr>
            <w:tcW w:w="10173" w:type="dxa"/>
            <w:gridSpan w:val="3"/>
          </w:tcPr>
          <w:p w14:paraId="4BD35B47" w14:textId="77777777" w:rsidR="001266A1" w:rsidRDefault="001266A1" w:rsidP="001266A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Unterrichtserfahrung (Themen, Zielgruppe)</w:t>
            </w:r>
          </w:p>
          <w:p w14:paraId="06618CA3" w14:textId="77777777" w:rsidR="001266A1" w:rsidRPr="00552E1D" w:rsidRDefault="001266A1" w:rsidP="001266A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675CF485" w14:textId="77777777" w:rsidR="001266A1" w:rsidRPr="00552E1D" w:rsidRDefault="001266A1" w:rsidP="001266A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41D9211" w14:textId="77777777" w:rsidR="001266A1" w:rsidRPr="00552E1D" w:rsidRDefault="001266A1" w:rsidP="001266A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2ACD4CF5" w14:textId="77777777" w:rsidR="001266A1" w:rsidRPr="00552E1D" w:rsidRDefault="001266A1" w:rsidP="001266A1">
            <w:pPr>
              <w:rPr>
                <w:rFonts w:ascii="Arial" w:hAnsi="Arial" w:cs="Arial"/>
                <w:sz w:val="20"/>
                <w:szCs w:val="20"/>
              </w:rPr>
            </w:pPr>
            <w:r w:rsidRPr="00552E1D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Pr="00552E1D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552E1D">
              <w:rPr>
                <w:rFonts w:ascii="Arial" w:hAnsi="Arial" w:cs="Arial"/>
                <w:sz w:val="20"/>
                <w:szCs w:val="20"/>
              </w:rPr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552E1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EC07FA" w14:paraId="4DB62FC7" w14:textId="77777777" w:rsidTr="001E22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57" w:type="dxa"/>
        </w:trPr>
        <w:tc>
          <w:tcPr>
            <w:tcW w:w="4960" w:type="dxa"/>
          </w:tcPr>
          <w:p w14:paraId="3D56B4B2" w14:textId="77777777" w:rsidR="00EC07FA" w:rsidRDefault="00EC07FA" w:rsidP="00530C58">
            <w:pPr>
              <w:tabs>
                <w:tab w:val="left" w:pos="2268"/>
                <w:tab w:val="left" w:pos="2552"/>
                <w:tab w:val="left" w:pos="4962"/>
                <w:tab w:val="left" w:pos="5245"/>
                <w:tab w:val="left" w:pos="7513"/>
                <w:tab w:val="left" w:pos="7797"/>
                <w:tab w:val="left" w:pos="9923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61" w:type="dxa"/>
          </w:tcPr>
          <w:p w14:paraId="425EE64F" w14:textId="77777777" w:rsidR="00EC07FA" w:rsidRDefault="00EC07FA" w:rsidP="00EC07F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153BF48" w14:textId="77777777" w:rsidR="00DE277D" w:rsidRPr="00DD3616" w:rsidRDefault="00DE277D" w:rsidP="00DE277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DD3616">
        <w:rPr>
          <w:rFonts w:ascii="Arial" w:hAnsi="Arial" w:cs="Arial"/>
          <w:sz w:val="18"/>
          <w:szCs w:val="18"/>
        </w:rPr>
        <w:t>Ich wurde darauf hingewiesen, dass im bfz Hospitationen und Teilnehmerbefragungen zur Qualitätssicherung durchgeführt werden.</w:t>
      </w:r>
    </w:p>
    <w:p w14:paraId="359C8C5A" w14:textId="77777777" w:rsidR="00A3583B" w:rsidRPr="00DD3616" w:rsidRDefault="00A3583B" w:rsidP="00DE277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1C127AB" w14:textId="0EC5D3D0" w:rsidR="00DE277D" w:rsidRDefault="00DE277D" w:rsidP="00DE277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DD3616">
        <w:rPr>
          <w:rFonts w:ascii="Arial" w:hAnsi="Arial" w:cs="Arial"/>
          <w:sz w:val="18"/>
          <w:szCs w:val="18"/>
        </w:rPr>
        <w:t>Ich erkläre hiermit mein Einverständnis, dass die hier erhobenen Daten beim bfz/</w:t>
      </w:r>
      <w:proofErr w:type="spellStart"/>
      <w:r w:rsidRPr="00DD3616">
        <w:rPr>
          <w:rFonts w:ascii="Arial" w:hAnsi="Arial" w:cs="Arial"/>
          <w:sz w:val="18"/>
          <w:szCs w:val="18"/>
        </w:rPr>
        <w:t>gfi</w:t>
      </w:r>
      <w:proofErr w:type="spellEnd"/>
      <w:r w:rsidRPr="00DD3616">
        <w:rPr>
          <w:rFonts w:ascii="Arial" w:hAnsi="Arial" w:cs="Arial"/>
          <w:sz w:val="18"/>
          <w:szCs w:val="18"/>
        </w:rPr>
        <w:t>/</w:t>
      </w:r>
      <w:proofErr w:type="spellStart"/>
      <w:r w:rsidRPr="00DD3616">
        <w:rPr>
          <w:rFonts w:ascii="Arial" w:hAnsi="Arial" w:cs="Arial"/>
          <w:sz w:val="18"/>
          <w:szCs w:val="18"/>
        </w:rPr>
        <w:t>bbw</w:t>
      </w:r>
      <w:proofErr w:type="spellEnd"/>
      <w:r w:rsidRPr="00DD3616">
        <w:rPr>
          <w:rFonts w:ascii="Arial" w:hAnsi="Arial" w:cs="Arial"/>
          <w:sz w:val="18"/>
          <w:szCs w:val="18"/>
        </w:rPr>
        <w:t xml:space="preserve"> elektronisch gespeichert werden und meine Qualifikationsnachweise </w:t>
      </w:r>
      <w:r>
        <w:rPr>
          <w:rFonts w:ascii="Arial" w:hAnsi="Arial" w:cs="Arial"/>
          <w:sz w:val="18"/>
          <w:szCs w:val="18"/>
        </w:rPr>
        <w:t xml:space="preserve">im Falle einer Auditierung durch die fachkundige Stelle oder durch den Prüfdienst der Agentur für Arbeit </w:t>
      </w:r>
      <w:r w:rsidRPr="00DD3616">
        <w:rPr>
          <w:rFonts w:ascii="Arial" w:hAnsi="Arial" w:cs="Arial"/>
          <w:sz w:val="18"/>
          <w:szCs w:val="18"/>
        </w:rPr>
        <w:t>beim Kostenträger der Maßnahme, vom bfz/</w:t>
      </w:r>
      <w:proofErr w:type="spellStart"/>
      <w:r w:rsidRPr="00DD3616">
        <w:rPr>
          <w:rFonts w:ascii="Arial" w:hAnsi="Arial" w:cs="Arial"/>
          <w:sz w:val="18"/>
          <w:szCs w:val="18"/>
        </w:rPr>
        <w:t>gfi</w:t>
      </w:r>
      <w:proofErr w:type="spellEnd"/>
      <w:r w:rsidRPr="00DD3616">
        <w:rPr>
          <w:rFonts w:ascii="Arial" w:hAnsi="Arial" w:cs="Arial"/>
          <w:sz w:val="18"/>
          <w:szCs w:val="18"/>
        </w:rPr>
        <w:t>/</w:t>
      </w:r>
      <w:proofErr w:type="spellStart"/>
      <w:r w:rsidRPr="00DD3616">
        <w:rPr>
          <w:rFonts w:ascii="Arial" w:hAnsi="Arial" w:cs="Arial"/>
          <w:sz w:val="18"/>
          <w:szCs w:val="18"/>
        </w:rPr>
        <w:t>bbw</w:t>
      </w:r>
      <w:proofErr w:type="spellEnd"/>
      <w:r w:rsidRPr="00DD3616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– in Ausnahmefällen auch bei der IHK - </w:t>
      </w:r>
      <w:r w:rsidRPr="00DD3616">
        <w:rPr>
          <w:rFonts w:ascii="Arial" w:hAnsi="Arial" w:cs="Arial"/>
          <w:sz w:val="18"/>
          <w:szCs w:val="18"/>
        </w:rPr>
        <w:t>zur Freigabe vorgelegt werden dürfen</w:t>
      </w:r>
      <w:r>
        <w:rPr>
          <w:rFonts w:ascii="Arial" w:hAnsi="Arial" w:cs="Arial"/>
          <w:sz w:val="18"/>
          <w:szCs w:val="18"/>
        </w:rPr>
        <w:t>.</w:t>
      </w:r>
    </w:p>
    <w:p w14:paraId="565B8284" w14:textId="0FAAE563" w:rsidR="001E2235" w:rsidRDefault="001E2235" w:rsidP="00DE277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A2EBBDE" w14:textId="77777777" w:rsidR="001E2235" w:rsidRDefault="001E2235" w:rsidP="00DE277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0EF2AC3A" w14:textId="77777777" w:rsidR="001E2235" w:rsidRPr="00552E1D" w:rsidRDefault="001E2235" w:rsidP="00DE277D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A1BB631" w14:textId="77777777" w:rsidR="00DE277D" w:rsidRPr="00552E1D" w:rsidRDefault="00DE277D" w:rsidP="00DE277D">
      <w:pPr>
        <w:tabs>
          <w:tab w:val="left" w:pos="5640"/>
          <w:tab w:val="left" w:pos="6096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552E1D">
        <w:rPr>
          <w:rFonts w:ascii="Arial" w:hAnsi="Arial" w:cs="Arial"/>
          <w:sz w:val="16"/>
          <w:szCs w:val="16"/>
        </w:rPr>
        <w:fldChar w:fldCharType="begin">
          <w:ffData>
            <w:name w:val="Text44"/>
            <w:enabled/>
            <w:calcOnExit w:val="0"/>
            <w:textInput>
              <w:maxLength w:val="100"/>
            </w:textInput>
          </w:ffData>
        </w:fldChar>
      </w:r>
      <w:r w:rsidRPr="00552E1D">
        <w:rPr>
          <w:rFonts w:ascii="Arial" w:hAnsi="Arial" w:cs="Arial"/>
          <w:sz w:val="16"/>
          <w:szCs w:val="16"/>
        </w:rPr>
        <w:instrText xml:space="preserve"> FORMTEXT </w:instrText>
      </w:r>
      <w:r w:rsidRPr="00552E1D">
        <w:rPr>
          <w:rFonts w:ascii="Arial" w:hAnsi="Arial" w:cs="Arial"/>
          <w:sz w:val="16"/>
          <w:szCs w:val="16"/>
        </w:rPr>
      </w:r>
      <w:r w:rsidRPr="00552E1D">
        <w:rPr>
          <w:rFonts w:ascii="Arial" w:hAnsi="Arial" w:cs="Arial"/>
          <w:sz w:val="16"/>
          <w:szCs w:val="16"/>
        </w:rPr>
        <w:fldChar w:fldCharType="separate"/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ab/>
      </w:r>
      <w:r w:rsidRPr="00552E1D">
        <w:rPr>
          <w:rFonts w:ascii="Arial" w:hAnsi="Arial" w:cs="Arial"/>
          <w:sz w:val="16"/>
          <w:szCs w:val="16"/>
        </w:rPr>
        <w:fldChar w:fldCharType="begin">
          <w:ffData>
            <w:name w:val="Text44"/>
            <w:enabled/>
            <w:calcOnExit w:val="0"/>
            <w:textInput>
              <w:maxLength w:val="100"/>
            </w:textInput>
          </w:ffData>
        </w:fldChar>
      </w:r>
      <w:r w:rsidRPr="00552E1D">
        <w:rPr>
          <w:rFonts w:ascii="Arial" w:hAnsi="Arial" w:cs="Arial"/>
          <w:sz w:val="16"/>
          <w:szCs w:val="16"/>
        </w:rPr>
        <w:instrText xml:space="preserve"> FORMTEXT </w:instrText>
      </w:r>
      <w:r w:rsidRPr="00552E1D">
        <w:rPr>
          <w:rFonts w:ascii="Arial" w:hAnsi="Arial" w:cs="Arial"/>
          <w:sz w:val="16"/>
          <w:szCs w:val="16"/>
        </w:rPr>
      </w:r>
      <w:r w:rsidRPr="00552E1D">
        <w:rPr>
          <w:rFonts w:ascii="Arial" w:hAnsi="Arial" w:cs="Arial"/>
          <w:sz w:val="16"/>
          <w:szCs w:val="16"/>
        </w:rPr>
        <w:fldChar w:fldCharType="separate"/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noProof/>
          <w:sz w:val="16"/>
          <w:szCs w:val="16"/>
        </w:rPr>
        <w:t> </w:t>
      </w:r>
      <w:r w:rsidRPr="00552E1D">
        <w:rPr>
          <w:rFonts w:ascii="Arial" w:hAnsi="Arial" w:cs="Arial"/>
          <w:sz w:val="16"/>
          <w:szCs w:val="16"/>
        </w:rPr>
        <w:fldChar w:fldCharType="end"/>
      </w:r>
    </w:p>
    <w:p w14:paraId="1429654C" w14:textId="77777777" w:rsidR="00DE277D" w:rsidRPr="00552E1D" w:rsidRDefault="00DE277D" w:rsidP="00DE277D">
      <w:pPr>
        <w:spacing w:after="0" w:line="360" w:lineRule="auto"/>
        <w:jc w:val="both"/>
        <w:rPr>
          <w:rFonts w:ascii="Arial" w:hAnsi="Arial" w:cs="Arial"/>
          <w:sz w:val="16"/>
          <w:szCs w:val="16"/>
        </w:rPr>
      </w:pPr>
      <w:r w:rsidRPr="00552E1D">
        <w:rPr>
          <w:rFonts w:ascii="Arial" w:hAnsi="Arial" w:cs="Arial"/>
          <w:sz w:val="16"/>
          <w:szCs w:val="16"/>
        </w:rPr>
        <w:t>_________________________________________________</w:t>
      </w:r>
      <w:r w:rsidRPr="00552E1D">
        <w:rPr>
          <w:rFonts w:ascii="Arial" w:hAnsi="Arial" w:cs="Arial"/>
          <w:sz w:val="16"/>
          <w:szCs w:val="16"/>
        </w:rPr>
        <w:tab/>
      </w:r>
      <w:r w:rsidRPr="00552E1D">
        <w:rPr>
          <w:rFonts w:ascii="Arial" w:hAnsi="Arial" w:cs="Arial"/>
          <w:sz w:val="16"/>
          <w:szCs w:val="16"/>
        </w:rPr>
        <w:tab/>
        <w:t>_______________________________________________</w:t>
      </w:r>
    </w:p>
    <w:p w14:paraId="131FD2E1" w14:textId="77777777" w:rsidR="00DE277D" w:rsidRPr="00552E1D" w:rsidRDefault="00DE277D" w:rsidP="00DE277D">
      <w:pPr>
        <w:tabs>
          <w:tab w:val="left" w:pos="142"/>
          <w:tab w:val="left" w:pos="5670"/>
        </w:tabs>
        <w:spacing w:after="0" w:line="360" w:lineRule="auto"/>
        <w:jc w:val="both"/>
        <w:rPr>
          <w:rFonts w:ascii="Arial" w:hAnsi="Arial" w:cs="Arial"/>
          <w:sz w:val="16"/>
          <w:szCs w:val="16"/>
        </w:rPr>
      </w:pPr>
      <w:r w:rsidRPr="00552E1D">
        <w:rPr>
          <w:rFonts w:ascii="Arial" w:hAnsi="Arial" w:cs="Arial"/>
          <w:sz w:val="16"/>
          <w:szCs w:val="16"/>
        </w:rPr>
        <w:tab/>
        <w:t>Ort, Datum</w:t>
      </w:r>
      <w:r w:rsidRPr="00552E1D">
        <w:rPr>
          <w:rFonts w:ascii="Arial" w:hAnsi="Arial" w:cs="Arial"/>
          <w:sz w:val="16"/>
          <w:szCs w:val="16"/>
        </w:rPr>
        <w:tab/>
        <w:t>Unterschrift Referent/in</w:t>
      </w:r>
    </w:p>
    <w:sectPr w:rsidR="00DE277D" w:rsidRPr="00552E1D" w:rsidSect="001A3878">
      <w:footerReference w:type="default" r:id="rId9"/>
      <w:pgSz w:w="11906" w:h="16838"/>
      <w:pgMar w:top="567" w:right="851" w:bottom="851" w:left="1134" w:header="709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DF259" w14:textId="77777777" w:rsidR="00A3583B" w:rsidRDefault="00A3583B" w:rsidP="001A3878">
      <w:pPr>
        <w:spacing w:after="0" w:line="240" w:lineRule="auto"/>
      </w:pPr>
      <w:r>
        <w:separator/>
      </w:r>
    </w:p>
  </w:endnote>
  <w:endnote w:type="continuationSeparator" w:id="0">
    <w:p w14:paraId="5A772D80" w14:textId="77777777" w:rsidR="00A3583B" w:rsidRDefault="00A3583B" w:rsidP="001A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fzLog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359157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263E27A" w14:textId="77777777" w:rsidR="00530C58" w:rsidRDefault="00530C58">
            <w:pPr>
              <w:pStyle w:val="Fuzeile"/>
              <w:jc w:val="right"/>
            </w:pPr>
            <w:r w:rsidRPr="00DC6895">
              <w:rPr>
                <w:rFonts w:asciiTheme="minorBidi" w:hAnsiTheme="minorBidi"/>
                <w:sz w:val="20"/>
                <w:szCs w:val="20"/>
              </w:rPr>
              <w:t xml:space="preserve">Seite </w: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begin"/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instrText>PAGE</w:instrTex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separate"/>
            </w:r>
            <w:r w:rsidR="00E65D7D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1</w: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end"/>
            </w:r>
            <w:r w:rsidRPr="00DC6895">
              <w:rPr>
                <w:rFonts w:asciiTheme="minorBidi" w:hAnsiTheme="minorBidi"/>
                <w:sz w:val="20"/>
                <w:szCs w:val="20"/>
              </w:rPr>
              <w:t xml:space="preserve"> von </w: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begin"/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instrText>NUMPAGES</w:instrTex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separate"/>
            </w:r>
            <w:r w:rsidR="00E65D7D">
              <w:rPr>
                <w:rFonts w:asciiTheme="minorBidi" w:hAnsiTheme="minorBidi"/>
                <w:b/>
                <w:bCs/>
                <w:noProof/>
                <w:sz w:val="20"/>
                <w:szCs w:val="20"/>
              </w:rPr>
              <w:t>1</w:t>
            </w:r>
            <w:r w:rsidRPr="00DC6895">
              <w:rPr>
                <w:rFonts w:asciiTheme="minorBidi" w:hAnsiTheme="minorBid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CF447B2" w14:textId="145F21BD" w:rsidR="00530C58" w:rsidRPr="00552E1D" w:rsidRDefault="00DC6895" w:rsidP="00DD3616">
    <w:pPr>
      <w:spacing w:after="0" w:line="240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E2235">
      <w:rPr>
        <w:rFonts w:ascii="Arial" w:hAnsi="Arial" w:cs="Arial"/>
        <w:sz w:val="16"/>
        <w:szCs w:val="16"/>
      </w:rPr>
      <w:t>2</w:t>
    </w:r>
  </w:p>
  <w:p w14:paraId="226F6EA7" w14:textId="77777777" w:rsidR="00530C58" w:rsidRPr="001A3878" w:rsidRDefault="00530C58" w:rsidP="00560EB2">
    <w:pPr>
      <w:tabs>
        <w:tab w:val="left" w:pos="1500"/>
      </w:tabs>
      <w:spacing w:after="0" w:line="240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9A6BB" w14:textId="77777777" w:rsidR="00A3583B" w:rsidRDefault="00A3583B" w:rsidP="001A3878">
      <w:pPr>
        <w:spacing w:after="0" w:line="240" w:lineRule="auto"/>
      </w:pPr>
      <w:r>
        <w:separator/>
      </w:r>
    </w:p>
  </w:footnote>
  <w:footnote w:type="continuationSeparator" w:id="0">
    <w:p w14:paraId="4C42E70B" w14:textId="77777777" w:rsidR="00A3583B" w:rsidRDefault="00A3583B" w:rsidP="001A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32AE3"/>
    <w:multiLevelType w:val="hybridMultilevel"/>
    <w:tmpl w:val="EB0E2852"/>
    <w:lvl w:ilvl="0" w:tplc="3440C42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67B65"/>
    <w:multiLevelType w:val="hybridMultilevel"/>
    <w:tmpl w:val="45B46E92"/>
    <w:lvl w:ilvl="0" w:tplc="901872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B"/>
    <w:rsid w:val="000741CB"/>
    <w:rsid w:val="000C244E"/>
    <w:rsid w:val="000C2A8D"/>
    <w:rsid w:val="000E4189"/>
    <w:rsid w:val="000E699D"/>
    <w:rsid w:val="001266A1"/>
    <w:rsid w:val="00131517"/>
    <w:rsid w:val="00167AF5"/>
    <w:rsid w:val="001A3878"/>
    <w:rsid w:val="001B2957"/>
    <w:rsid w:val="001E2235"/>
    <w:rsid w:val="00202F26"/>
    <w:rsid w:val="0025213D"/>
    <w:rsid w:val="002670E9"/>
    <w:rsid w:val="002B14B4"/>
    <w:rsid w:val="002F01D3"/>
    <w:rsid w:val="00333CE1"/>
    <w:rsid w:val="003424FD"/>
    <w:rsid w:val="00395CB1"/>
    <w:rsid w:val="003C2FC2"/>
    <w:rsid w:val="003C5F76"/>
    <w:rsid w:val="004323C2"/>
    <w:rsid w:val="00484B6E"/>
    <w:rsid w:val="004B0E90"/>
    <w:rsid w:val="004B38AC"/>
    <w:rsid w:val="004D01C5"/>
    <w:rsid w:val="0052508D"/>
    <w:rsid w:val="00530C58"/>
    <w:rsid w:val="00552E1D"/>
    <w:rsid w:val="005561A3"/>
    <w:rsid w:val="00560EB2"/>
    <w:rsid w:val="005814C1"/>
    <w:rsid w:val="00596C70"/>
    <w:rsid w:val="005D418F"/>
    <w:rsid w:val="005E79AD"/>
    <w:rsid w:val="0060654C"/>
    <w:rsid w:val="00625673"/>
    <w:rsid w:val="00642C78"/>
    <w:rsid w:val="006471C1"/>
    <w:rsid w:val="00682740"/>
    <w:rsid w:val="00735674"/>
    <w:rsid w:val="007A0DE4"/>
    <w:rsid w:val="007C0124"/>
    <w:rsid w:val="007D5E58"/>
    <w:rsid w:val="007E4111"/>
    <w:rsid w:val="008439FE"/>
    <w:rsid w:val="00844A97"/>
    <w:rsid w:val="00865580"/>
    <w:rsid w:val="008A065A"/>
    <w:rsid w:val="008B5561"/>
    <w:rsid w:val="008C5A97"/>
    <w:rsid w:val="008D622B"/>
    <w:rsid w:val="008F1512"/>
    <w:rsid w:val="00910AF0"/>
    <w:rsid w:val="0092147B"/>
    <w:rsid w:val="00996244"/>
    <w:rsid w:val="009A33ED"/>
    <w:rsid w:val="009A3B02"/>
    <w:rsid w:val="00A3583B"/>
    <w:rsid w:val="00A374FD"/>
    <w:rsid w:val="00A662E3"/>
    <w:rsid w:val="00A90B38"/>
    <w:rsid w:val="00AD5C17"/>
    <w:rsid w:val="00B616CB"/>
    <w:rsid w:val="00BC41CB"/>
    <w:rsid w:val="00BC7C21"/>
    <w:rsid w:val="00BF6CD3"/>
    <w:rsid w:val="00C032DC"/>
    <w:rsid w:val="00C61702"/>
    <w:rsid w:val="00C86615"/>
    <w:rsid w:val="00C95723"/>
    <w:rsid w:val="00CC0F0A"/>
    <w:rsid w:val="00CF4FFE"/>
    <w:rsid w:val="00D40C5A"/>
    <w:rsid w:val="00D52981"/>
    <w:rsid w:val="00D767EB"/>
    <w:rsid w:val="00D8419B"/>
    <w:rsid w:val="00DC6895"/>
    <w:rsid w:val="00DD3616"/>
    <w:rsid w:val="00DE277D"/>
    <w:rsid w:val="00E33049"/>
    <w:rsid w:val="00E65D7D"/>
    <w:rsid w:val="00E9229B"/>
    <w:rsid w:val="00EC07FA"/>
    <w:rsid w:val="00ED618F"/>
    <w:rsid w:val="00F362CA"/>
    <w:rsid w:val="00F41B9C"/>
    <w:rsid w:val="00F43664"/>
    <w:rsid w:val="00F608A7"/>
    <w:rsid w:val="00F610CA"/>
    <w:rsid w:val="00F856C3"/>
    <w:rsid w:val="00FA7D32"/>
    <w:rsid w:val="00FE7815"/>
    <w:rsid w:val="00FF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20802A1"/>
  <w15:docId w15:val="{BD04518D-96B9-4F53-9983-CCFD4D97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10CA"/>
    <w:rPr>
      <w:rFonts w:eastAsiaTheme="minorEastAsia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61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610CA"/>
    <w:rPr>
      <w:rFonts w:ascii="Tahoma" w:eastAsiaTheme="minorEastAsi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59"/>
    <w:rsid w:val="00F610CA"/>
    <w:pPr>
      <w:spacing w:after="0" w:line="240" w:lineRule="auto"/>
    </w:pPr>
    <w:rPr>
      <w:rFonts w:eastAsiaTheme="minorEastAsia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1A3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A3878"/>
    <w:rPr>
      <w:rFonts w:eastAsiaTheme="minorEastAsia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1A38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A3878"/>
    <w:rPr>
      <w:rFonts w:eastAsiaTheme="minorEastAsia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1A3878"/>
    <w:rPr>
      <w:color w:val="808080"/>
    </w:rPr>
  </w:style>
  <w:style w:type="paragraph" w:customStyle="1" w:styleId="Default">
    <w:name w:val="Default"/>
    <w:rsid w:val="001266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5E79A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3583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3583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3583B"/>
    <w:rPr>
      <w:rFonts w:eastAsiaTheme="minorEastAsia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3583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3583B"/>
    <w:rPr>
      <w:rFonts w:eastAsiaTheme="minorEastAsia"/>
      <w:b/>
      <w:bCs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PM-FuW-Digital\Trainer\Akquise\1_Unterlagen%20zur%20Referentenabfrage\Referentenfragebogen_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E7AE0A7-7C22-4D5F-96ED-C8AE499EA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Referentenfragebogen_Vorlage.dotx</Template>
  <TotalTime>0</TotalTime>
  <Pages>1</Pages>
  <Words>238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bbw Gruppe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Schwärzler, Michaela</dc:creator>
  <cp:lastModifiedBy>Schwärzler, Michaela</cp:lastModifiedBy>
  <cp:revision>5</cp:revision>
  <cp:lastPrinted>2017-12-05T08:56:00Z</cp:lastPrinted>
  <dcterms:created xsi:type="dcterms:W3CDTF">2023-08-16T09:10:00Z</dcterms:created>
  <dcterms:modified xsi:type="dcterms:W3CDTF">2024-10-28T10:22:00Z</dcterms:modified>
</cp:coreProperties>
</file>